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05050" w:themeColor="text2"/>
          <w:sz w:val="22"/>
        </w:rPr>
        <w:id w:val="-140347531"/>
        <w:docPartObj>
          <w:docPartGallery w:val="Cover Pages"/>
          <w:docPartUnique/>
        </w:docPartObj>
      </w:sdtPr>
      <w:sdtEndPr/>
      <w:sdtContent>
        <w:p w:rsidR="00674874" w:rsidRPr="00785F58" w:rsidRDefault="00E93A4C">
          <w:pPr>
            <w:rPr>
              <w:sz w:val="22"/>
            </w:rPr>
          </w:pPr>
          <w:r w:rsidRPr="00785F58">
            <w:rPr>
              <w:noProof/>
              <w:sz w:val="22"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5CA2761B" wp14:editId="5F99CDD6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3657600" cy="1929384"/>
                    <wp:effectExtent l="0" t="0" r="0" b="0"/>
                    <wp:wrapNone/>
                    <wp:docPr id="9" name="Group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657600" cy="1929382"/>
                              <a:chOff x="0" y="0"/>
                              <a:chExt cx="3657600" cy="1925122"/>
                            </a:xfrm>
                          </wpg:grpSpPr>
                          <wps:wsp>
                            <wps:cNvPr id="11" name="Text Box 11"/>
                            <wps:cNvSpPr txBox="1"/>
                            <wps:spPr>
                              <a:xfrm>
                                <a:off x="0" y="694884"/>
                                <a:ext cx="3657600" cy="123023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74874" w:rsidRDefault="00225ED1">
                                  <w:pPr>
                                    <w:pStyle w:val="ContactInfo"/>
                                  </w:pPr>
                                  <w:sdt>
                                    <w:sdtPr>
                                      <w:alias w:val="Name"/>
                                      <w:tag w:val=""/>
                                      <w:id w:val="-803474676"/>
                                      <w:placeholder>
                                        <w:docPart w:val="99EB65377A244C94ADFD7D33322A73E7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F46DDB">
                                        <w:t>ABDULLAH ALSHEREY</w:t>
                                      </w:r>
                                    </w:sdtContent>
                                  </w:sdt>
                                  <w:r w:rsidR="00E93A4C">
                                    <w:br/>
                                  </w:r>
                                  <w:r w:rsidR="00E93A4C">
                                    <w:br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12" name="Oval 12"/>
                            <wps:cNvSpPr>
                              <a:spLocks noChangeAspect="1"/>
                            </wps:cNvSpPr>
                            <wps:spPr>
                              <a:xfrm>
                                <a:off x="9525" y="0"/>
                                <a:ext cx="347472" cy="35067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74874" w:rsidRDefault="00E93A4C">
                                  <w:pPr>
                                    <w:pStyle w:val="BodyText"/>
                                  </w:pPr>
                                  <w:r>
                                    <w:t>By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CA2761B" id="Group 9" o:spid="_x0000_s1026" style="position:absolute;margin-left:236.8pt;margin-top:0;width:4in;height:151.9pt;z-index:251666432;mso-position-horizontal:right;mso-position-horizontal-relative:page;mso-position-vertical:bottom;mso-position-vertical-relative:page;mso-height-relative:margin" coordsize="36576,19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1" o:spid="_x0000_s1027" type="#_x0000_t202" style="position:absolute;top:6948;width:36576;height:1230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3Vkb8A&#10;AADbAAAADwAAAGRycy9kb3ducmV2LnhtbESPwQrCMBBE74L/EFbwpqkKItUoIgielFY/YG3Wtths&#10;ShNt+/dGELztMjNvZze7zlTiTY0rLSuYTSMQxJnVJecKbtfjZAXCeWSNlWVS0JOD3XY42GCsbcsJ&#10;vVOfiwBhF6OCwvs6ltJlBRl0U1sTB+1hG4M+rE0udYNtgJtKzqNoKQ2WHC4UWNOhoOyZvkygVI9L&#10;P29Neuizxeuc3Lr78pQoNR51+zUIT53/m3/pkw71Z/D9JQwgt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TdWRvwAAANsAAAAPAAAAAAAAAAAAAAAAAJgCAABkcnMvZG93bnJl&#10;di54bWxQSwUGAAAAAAQABAD1AAAAhAMAAAAA&#10;" filled="f" stroked="f" strokeweight=".5pt">
                      <v:textbox style="mso-fit-shape-to-text:t" inset="0,0,36pt,36pt">
                        <w:txbxContent>
                          <w:p w:rsidR="00674874" w:rsidRDefault="00225ED1">
                            <w:pPr>
                              <w:pStyle w:val="ContactInfo"/>
                            </w:pPr>
                            <w:sdt>
                              <w:sdtPr>
                                <w:alias w:val="Name"/>
                                <w:tag w:val=""/>
                                <w:id w:val="-803474676"/>
                                <w:placeholder>
                                  <w:docPart w:val="99EB65377A244C94ADFD7D33322A73E7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46DDB">
                                  <w:t>ABDULLAH ALSHEREY</w:t>
                                </w:r>
                              </w:sdtContent>
                            </w:sdt>
                            <w:r w:rsidR="00E93A4C">
                              <w:br/>
                            </w:r>
                            <w:r w:rsidR="00E93A4C">
                              <w:br/>
                            </w:r>
                          </w:p>
                        </w:txbxContent>
                      </v:textbox>
                    </v:shape>
                    <v:oval id="Oval 12" o:spid="_x0000_s1028" style="position:absolute;left:95;width:3474;height:3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cyrMMA&#10;AADbAAAADwAAAGRycy9kb3ducmV2LnhtbERPTWsCMRC9F/ofwgi9lJrtClZXo7QFQcSLtoV6Gzbj&#10;ZnEzWTZRo7++KQje5vE+ZzqPthEn6nztWMFrPwNBXDpdc6Xg+2vxMgLhA7LGxjEpuJCH+ezxYYqF&#10;dmfe0GkbKpFC2BeowITQFlL60pBF33ctceL2rrMYEuwqqTs8p3DbyDzLhtJizanBYEufhsrD9mgV&#10;LOKHGZvBzjzHUVhff39Ww7cclXrqxfcJiEAx3MU391Kn+Tn8/5IOk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cyrMMAAADbAAAADwAAAAAAAAAAAAAAAACYAgAAZHJzL2Rv&#10;d25yZXYueG1sUEsFBgAAAAAEAAQA9QAAAIgDAAAAAA==&#10;" fillcolor="#f9b639 [3207]" stroked="f" strokeweight="1pt">
                      <v:stroke joinstyle="miter"/>
                      <v:path arrowok="t"/>
                      <o:lock v:ext="edit" aspectratio="t"/>
                      <v:textbox inset="0,0,0,0">
                        <w:txbxContent>
                          <w:p w:rsidR="00674874" w:rsidRDefault="00E93A4C">
                            <w:pPr>
                              <w:pStyle w:val="BodyText"/>
                            </w:pPr>
                            <w:r>
                              <w:t>By</w:t>
                            </w:r>
                          </w:p>
                        </w:txbxContent>
                      </v:textbox>
                    </v:oval>
                    <w10:wrap anchorx="page" anchory="page"/>
                  </v:group>
                </w:pict>
              </mc:Fallback>
            </mc:AlternateContent>
          </w:r>
          <w:r w:rsidRPr="00785F58">
            <w:rPr>
              <w:noProof/>
              <w:sz w:val="22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9795DBE" wp14:editId="500E0EE6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4314825</wp:posOffset>
                    </wp:positionV>
                    <wp:extent cx="3657600" cy="530352"/>
                    <wp:effectExtent l="0" t="0" r="0" b="127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5303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-37261690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74874" w:rsidRDefault="00F46DDB">
                                    <w:pPr>
                                      <w:pStyle w:val="Title"/>
                                    </w:pPr>
                                    <w:r>
                                      <w:t xml:space="preserve">Student registration system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4572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795DBE" id="Text Box 3" o:spid="_x0000_s1029" type="#_x0000_t202" style="position:absolute;margin-left:236.8pt;margin-top:339.75pt;width:4in;height:41.75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" filled="f" stroked="f" strokeweight=".5pt">
                    <v:textbox style="mso-fit-shape-to-text:t" inset="0,0,36pt,0">
                      <w:txbxContent>
                        <w:sdt>
                          <w:sdtPr>
                            <w:alias w:val="Title"/>
                            <w:tag w:val=""/>
                            <w:id w:val="-37261690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674874" w:rsidRDefault="00F46DDB">
                              <w:pPr>
                                <w:pStyle w:val="Title"/>
                              </w:pPr>
                              <w:r>
                                <w:t xml:space="preserve">Student registration system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85F58">
            <w:rPr>
              <w:noProof/>
              <w:sz w:val="22"/>
              <w:lang w:val="en-IN" w:eastAsia="en-IN"/>
            </w:rPr>
            <w:drawing>
              <wp:anchor distT="0" distB="0" distL="114300" distR="114300" simplePos="0" relativeHeight="251667456" behindDoc="1" locked="0" layoutInCell="1" allowOverlap="1" wp14:anchorId="465E7555" wp14:editId="30C8074F">
                <wp:simplePos x="0" y="0"/>
                <wp:positionH relativeFrom="page">
                  <wp:align>left</wp:align>
                </wp:positionH>
                <wp:positionV relativeFrom="page">
                  <wp:posOffset>320040</wp:posOffset>
                </wp:positionV>
                <wp:extent cx="5129784" cy="7397496"/>
                <wp:effectExtent l="19050" t="0" r="13970" b="3023235"/>
                <wp:wrapNone/>
                <wp:docPr id="8" name="Picture 8" descr="Background image of a butterfl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utterfly.jpg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0083" t="20367" r="18423" b="21667"/>
                        <a:stretch/>
                      </pic:blipFill>
                      <pic:spPr bwMode="auto">
                        <a:xfrm>
                          <a:off x="0" y="0"/>
                          <a:ext cx="5129784" cy="739749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reflection blurRad="6350" stA="50000" endA="275" endPos="40000" dist="101600" dir="5400000" sy="-100000" algn="bl" rotWithShape="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674874" w:rsidRPr="00785F58" w:rsidRDefault="00674874">
          <w:pPr>
            <w:rPr>
              <w:b/>
              <w:bCs/>
              <w:caps/>
              <w:sz w:val="22"/>
            </w:rPr>
          </w:pPr>
        </w:p>
        <w:p w:rsidR="00DB6DAA" w:rsidRPr="00785F58" w:rsidRDefault="00E93A4C">
          <w:pPr>
            <w:rPr>
              <w:b/>
              <w:bCs/>
              <w:caps/>
              <w:sz w:val="22"/>
            </w:rPr>
          </w:pPr>
          <w:r w:rsidRPr="00785F58">
            <w:rPr>
              <w:b/>
              <w:bCs/>
              <w:caps/>
              <w:sz w:val="22"/>
            </w:rPr>
            <w:br w:type="page"/>
          </w:r>
        </w:p>
        <w:p w:rsidR="00DB6DAA" w:rsidRPr="00785F58" w:rsidRDefault="00DB6DAA">
          <w:pPr>
            <w:rPr>
              <w:b/>
              <w:bCs/>
              <w:caps/>
              <w:sz w:val="22"/>
            </w:rPr>
          </w:pPr>
        </w:p>
        <w:p w:rsidR="00DB6DAA" w:rsidRPr="00785F58" w:rsidRDefault="00DB6DAA">
          <w:pPr>
            <w:rPr>
              <w:b/>
              <w:bCs/>
              <w:caps/>
              <w:sz w:val="22"/>
            </w:rPr>
          </w:pPr>
        </w:p>
        <w:p w:rsidR="00DB6DAA" w:rsidRPr="00785F58" w:rsidRDefault="00DB6DAA">
          <w:pPr>
            <w:rPr>
              <w:b/>
              <w:bCs/>
              <w:caps/>
              <w:sz w:val="22"/>
            </w:rPr>
          </w:pPr>
        </w:p>
        <w:p w:rsidR="00F46DDB" w:rsidRPr="00785F58" w:rsidRDefault="00DB6DAA">
          <w:pPr>
            <w:rPr>
              <w:b/>
              <w:bCs/>
              <w:caps/>
              <w:sz w:val="22"/>
            </w:rPr>
          </w:pPr>
          <w:r w:rsidRPr="00785F58">
            <w:rPr>
              <w:b/>
              <w:bCs/>
              <w:caps/>
              <w:sz w:val="22"/>
            </w:rPr>
            <w:br w:type="page"/>
          </w:r>
        </w:p>
        <w:sdt>
          <w:sdtPr>
            <w:id w:val="1247773256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EastAsia" w:hAnsiTheme="minorHAnsi" w:cstheme="minorBidi"/>
              <w:caps w:val="0"/>
              <w:noProof/>
              <w:color w:val="000000" w:themeColor="text1"/>
              <w:sz w:val="20"/>
              <w:szCs w:val="20"/>
            </w:rPr>
          </w:sdtEndPr>
          <w:sdtContent>
            <w:p w:rsidR="00F46DDB" w:rsidRDefault="00F46DDB">
              <w:pPr>
                <w:pStyle w:val="TOCHeading"/>
              </w:pPr>
              <w:r>
                <w:t>Contents</w:t>
              </w:r>
            </w:p>
            <w:p w:rsidR="00F46DDB" w:rsidRDefault="00F46DDB">
              <w:pPr>
                <w:pStyle w:val="TOC1"/>
                <w:tabs>
                  <w:tab w:val="right" w:leader="dot" w:pos="7190"/>
                </w:tabs>
                <w:rPr>
                  <w:noProof/>
                  <w:color w:val="auto"/>
                  <w:sz w:val="22"/>
                  <w:szCs w:val="22"/>
                  <w:lang w:val="en-IN" w:eastAsia="en-IN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86331176" w:history="1">
                <w:r w:rsidRPr="00A35A4B">
                  <w:rPr>
                    <w:rStyle w:val="Hyperlink"/>
                    <w:noProof/>
                  </w:rPr>
                  <w:t>Home screen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_Toc386331176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46DDB" w:rsidRDefault="00F46DDB">
              <w:pPr>
                <w:pStyle w:val="TOC2"/>
                <w:tabs>
                  <w:tab w:val="right" w:leader="dot" w:pos="7190"/>
                </w:tabs>
                <w:rPr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386331177" w:history="1">
                <w:r w:rsidRPr="00A35A4B">
                  <w:rPr>
                    <w:rStyle w:val="Hyperlink"/>
                    <w:noProof/>
                  </w:rPr>
                  <w:t>Home Screen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_Toc386331177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46DDB" w:rsidRDefault="00F46DDB">
              <w:pPr>
                <w:pStyle w:val="TOC2"/>
                <w:tabs>
                  <w:tab w:val="right" w:leader="dot" w:pos="7190"/>
                </w:tabs>
                <w:rPr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386331178" w:history="1">
                <w:r w:rsidRPr="00A35A4B">
                  <w:rPr>
                    <w:rStyle w:val="Hyperlink"/>
                    <w:noProof/>
                  </w:rPr>
                  <w:t>How to login as Student/Staff ?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_Toc386331178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46DDB" w:rsidRDefault="00F46DDB">
              <w:pPr>
                <w:pStyle w:val="TOC3"/>
                <w:tabs>
                  <w:tab w:val="right" w:leader="dot" w:pos="7190"/>
                </w:tabs>
                <w:rPr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386331179" w:history="1">
                <w:r w:rsidRPr="00A35A4B">
                  <w:rPr>
                    <w:rStyle w:val="Hyperlink"/>
                    <w:noProof/>
                  </w:rPr>
                  <w:t>Student login page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_Toc386331179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46DDB" w:rsidRDefault="00F46DDB">
              <w:pPr>
                <w:pStyle w:val="TOC3"/>
                <w:tabs>
                  <w:tab w:val="right" w:leader="dot" w:pos="7190"/>
                </w:tabs>
                <w:rPr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386331180" w:history="1">
                <w:r w:rsidRPr="00A35A4B">
                  <w:rPr>
                    <w:rStyle w:val="Hyperlink"/>
                    <w:noProof/>
                  </w:rPr>
                  <w:t>faculty login page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_Toc386331180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46DDB" w:rsidRDefault="00F46DDB">
              <w:pPr>
                <w:pStyle w:val="TOC1"/>
                <w:tabs>
                  <w:tab w:val="right" w:leader="dot" w:pos="7190"/>
                </w:tabs>
                <w:rPr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386331181" w:history="1">
                <w:r w:rsidRPr="00A35A4B">
                  <w:rPr>
                    <w:rStyle w:val="Hyperlink"/>
                    <w:noProof/>
                  </w:rPr>
                  <w:t>After successful Student / faculty login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_Toc386331181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46DDB" w:rsidRDefault="00F46DDB">
              <w:pPr>
                <w:pStyle w:val="TOC1"/>
                <w:tabs>
                  <w:tab w:val="right" w:leader="dot" w:pos="7190"/>
                </w:tabs>
                <w:rPr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386331182" w:history="1">
                <w:r w:rsidRPr="00A35A4B">
                  <w:rPr>
                    <w:rStyle w:val="Hyperlink"/>
                    <w:noProof/>
                  </w:rPr>
                  <w:t>Logout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_Toc386331182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46DDB" w:rsidRDefault="00F46DDB">
              <w:pPr>
                <w:pStyle w:val="TOC1"/>
                <w:tabs>
                  <w:tab w:val="right" w:leader="dot" w:pos="7190"/>
                </w:tabs>
                <w:rPr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386331183" w:history="1">
                <w:r w:rsidRPr="00A35A4B">
                  <w:rPr>
                    <w:rStyle w:val="Hyperlink"/>
                    <w:noProof/>
                  </w:rPr>
                  <w:t>USER (STUDENT ACTIONS)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_Toc386331183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46DDB" w:rsidRDefault="00F46DDB">
              <w:pPr>
                <w:pStyle w:val="TOC2"/>
                <w:tabs>
                  <w:tab w:val="right" w:leader="dot" w:pos="7190"/>
                </w:tabs>
                <w:rPr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386331184" w:history="1">
                <w:r w:rsidRPr="00A35A4B">
                  <w:rPr>
                    <w:rStyle w:val="Hyperlink"/>
                    <w:noProof/>
                  </w:rPr>
                  <w:t>REGISTER STUDENT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_Toc386331184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46DDB" w:rsidRDefault="00F46DDB">
              <w:pPr>
                <w:pStyle w:val="TOC2"/>
                <w:tabs>
                  <w:tab w:val="right" w:leader="dot" w:pos="7190"/>
                </w:tabs>
                <w:rPr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386331185" w:history="1">
                <w:r w:rsidRPr="00A35A4B">
                  <w:rPr>
                    <w:rStyle w:val="Hyperlink"/>
                    <w:noProof/>
                  </w:rPr>
                  <w:t>EDIT STUDENT REGISTRATION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_Toc386331185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46DDB" w:rsidRDefault="00F46DDB">
              <w:pPr>
                <w:pStyle w:val="TOC2"/>
                <w:tabs>
                  <w:tab w:val="right" w:leader="dot" w:pos="7190"/>
                </w:tabs>
                <w:rPr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386331186" w:history="1">
                <w:r w:rsidRPr="00A35A4B">
                  <w:rPr>
                    <w:rStyle w:val="Hyperlink"/>
                    <w:noProof/>
                  </w:rPr>
                  <w:t>DELETE STUDENT REGISTRATION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_Toc386331186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46DDB" w:rsidRDefault="00F46DDB">
              <w:pPr>
                <w:pStyle w:val="TOC2"/>
                <w:tabs>
                  <w:tab w:val="right" w:leader="dot" w:pos="7190"/>
                </w:tabs>
                <w:rPr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386331187" w:history="1">
                <w:r w:rsidRPr="00A35A4B">
                  <w:rPr>
                    <w:rStyle w:val="Hyperlink"/>
                    <w:noProof/>
                  </w:rPr>
                  <w:t>sEARCH/VIEW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_Toc386331187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46DDB" w:rsidRDefault="00F46DDB">
              <w:pPr>
                <w:pStyle w:val="TOC1"/>
                <w:tabs>
                  <w:tab w:val="right" w:leader="dot" w:pos="7190"/>
                </w:tabs>
                <w:rPr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386331188" w:history="1">
                <w:r w:rsidRPr="00A35A4B">
                  <w:rPr>
                    <w:rStyle w:val="Hyperlink"/>
                    <w:noProof/>
                  </w:rPr>
                  <w:t>USER (FACULTY ACTIONS)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_Toc386331188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46DDB" w:rsidRDefault="00F46DD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DB6DAA" w:rsidRDefault="00DB6DAA">
          <w:pPr>
            <w:rPr>
              <w:b/>
              <w:bCs/>
              <w:caps/>
              <w:sz w:val="22"/>
            </w:rPr>
          </w:pPr>
        </w:p>
        <w:p w:rsidR="00F46DDB" w:rsidRDefault="00F46DDB">
          <w:pPr>
            <w:rPr>
              <w:b/>
              <w:bCs/>
              <w:caps/>
              <w:sz w:val="22"/>
            </w:rPr>
          </w:pPr>
        </w:p>
        <w:p w:rsidR="00F46DDB" w:rsidRDefault="00F46DDB">
          <w:pPr>
            <w:rPr>
              <w:b/>
              <w:bCs/>
              <w:caps/>
              <w:sz w:val="22"/>
            </w:rPr>
          </w:pPr>
        </w:p>
        <w:p w:rsidR="00F46DDB" w:rsidRDefault="00F46DDB">
          <w:pPr>
            <w:rPr>
              <w:b/>
              <w:bCs/>
              <w:caps/>
              <w:sz w:val="22"/>
            </w:rPr>
          </w:pPr>
        </w:p>
        <w:p w:rsidR="00F46DDB" w:rsidRDefault="00F46DDB">
          <w:pPr>
            <w:rPr>
              <w:b/>
              <w:bCs/>
              <w:caps/>
              <w:sz w:val="22"/>
            </w:rPr>
          </w:pPr>
        </w:p>
        <w:p w:rsidR="00F46DDB" w:rsidRDefault="00F46DDB">
          <w:pPr>
            <w:rPr>
              <w:b/>
              <w:bCs/>
              <w:caps/>
              <w:sz w:val="22"/>
            </w:rPr>
          </w:pPr>
        </w:p>
        <w:p w:rsidR="00F46DDB" w:rsidRDefault="00F46DDB">
          <w:pPr>
            <w:rPr>
              <w:b/>
              <w:bCs/>
              <w:caps/>
              <w:sz w:val="22"/>
            </w:rPr>
          </w:pPr>
        </w:p>
        <w:p w:rsidR="00F46DDB" w:rsidRDefault="00F46DDB">
          <w:pPr>
            <w:rPr>
              <w:b/>
              <w:bCs/>
              <w:caps/>
              <w:sz w:val="22"/>
            </w:rPr>
          </w:pPr>
        </w:p>
        <w:p w:rsidR="00F46DDB" w:rsidRPr="00785F58" w:rsidRDefault="00F46DDB">
          <w:pPr>
            <w:rPr>
              <w:b/>
              <w:bCs/>
              <w:caps/>
              <w:sz w:val="22"/>
            </w:rPr>
          </w:pPr>
          <w:bookmarkStart w:id="0" w:name="_GoBack"/>
          <w:bookmarkEnd w:id="0"/>
        </w:p>
        <w:p w:rsidR="00DB6DAA" w:rsidRPr="00785F58" w:rsidRDefault="008D18FD" w:rsidP="00DB6DAA">
          <w:pPr>
            <w:pStyle w:val="Heading1"/>
            <w:rPr>
              <w:sz w:val="24"/>
            </w:rPr>
          </w:pPr>
          <w:bookmarkStart w:id="1" w:name="_Toc386331176"/>
          <w:r w:rsidRPr="00785F58">
            <w:rPr>
              <w:caps w:val="0"/>
              <w:sz w:val="24"/>
            </w:rPr>
            <w:lastRenderedPageBreak/>
            <w:t>Home screen</w:t>
          </w:r>
          <w:bookmarkEnd w:id="1"/>
        </w:p>
        <w:p w:rsidR="00DB6DAA" w:rsidRPr="00785F58" w:rsidRDefault="00DB6DAA" w:rsidP="00DB6DAA">
          <w:pPr>
            <w:rPr>
              <w:sz w:val="22"/>
            </w:rPr>
          </w:pPr>
          <w:r w:rsidRPr="00785F58">
            <w:rPr>
              <w:sz w:val="22"/>
            </w:rPr>
            <w:t>There are two types of login in the web application</w:t>
          </w:r>
        </w:p>
        <w:p w:rsidR="00DB6DAA" w:rsidRPr="00785F58" w:rsidRDefault="00DB6DAA" w:rsidP="00DB6DAA">
          <w:pPr>
            <w:pStyle w:val="ListBullet"/>
            <w:rPr>
              <w:sz w:val="22"/>
            </w:rPr>
          </w:pPr>
          <w:r w:rsidRPr="00785F58">
            <w:rPr>
              <w:sz w:val="22"/>
            </w:rPr>
            <w:t>STUDENT LOGIN</w:t>
          </w:r>
        </w:p>
        <w:p w:rsidR="00DB6DAA" w:rsidRDefault="00DB6DAA" w:rsidP="00DB6DAA">
          <w:pPr>
            <w:pStyle w:val="ListBullet"/>
            <w:rPr>
              <w:sz w:val="22"/>
            </w:rPr>
          </w:pPr>
          <w:r w:rsidRPr="00785F58">
            <w:rPr>
              <w:sz w:val="22"/>
            </w:rPr>
            <w:t>STAFF LOGIN</w:t>
          </w:r>
        </w:p>
        <w:p w:rsidR="002C3076" w:rsidRPr="00785F58" w:rsidRDefault="002C3076" w:rsidP="002C3076">
          <w:pPr>
            <w:pStyle w:val="Heading2"/>
          </w:pPr>
          <w:bookmarkStart w:id="2" w:name="_Toc386331177"/>
          <w:r>
            <w:t>Home Screen</w:t>
          </w:r>
          <w:bookmarkEnd w:id="2"/>
        </w:p>
        <w:p w:rsidR="00DB6DAA" w:rsidRPr="00785F58" w:rsidRDefault="002C3076" w:rsidP="00DB6DAA">
          <w:pPr>
            <w:rPr>
              <w:sz w:val="22"/>
            </w:rPr>
          </w:pPr>
          <w:r>
            <w:rPr>
              <w:noProof/>
              <w:sz w:val="22"/>
              <w:lang w:val="en-IN" w:eastAsia="en-IN"/>
            </w:rPr>
            <w:drawing>
              <wp:inline distT="0" distB="0" distL="0" distR="0" wp14:anchorId="6084EB0C" wp14:editId="663A0845">
                <wp:extent cx="4572000" cy="2428875"/>
                <wp:effectExtent l="19050" t="19050" r="19050" b="2857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creenshot (45).png"/>
                        <pic:cNvPicPr/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5509"/>
                        <a:stretch/>
                      </pic:blipFill>
                      <pic:spPr bwMode="auto">
                        <a:xfrm>
                          <a:off x="0" y="0"/>
                          <a:ext cx="4572000" cy="242887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DB6DAA" w:rsidRPr="00785F58" w:rsidRDefault="00DD5877" w:rsidP="00DB6DAA">
          <w:pPr>
            <w:pStyle w:val="Heading2"/>
            <w:rPr>
              <w:sz w:val="24"/>
            </w:rPr>
          </w:pPr>
          <w:bookmarkStart w:id="3" w:name="_Toc386331178"/>
          <w:r>
            <w:rPr>
              <w:caps w:val="0"/>
              <w:sz w:val="24"/>
            </w:rPr>
            <w:t>How to login as S</w:t>
          </w:r>
          <w:r w:rsidR="00DB6DAA" w:rsidRPr="00785F58">
            <w:rPr>
              <w:caps w:val="0"/>
              <w:sz w:val="24"/>
            </w:rPr>
            <w:t>tudent</w:t>
          </w:r>
          <w:r>
            <w:rPr>
              <w:caps w:val="0"/>
              <w:sz w:val="24"/>
            </w:rPr>
            <w:t xml:space="preserve">/Staff </w:t>
          </w:r>
          <w:r w:rsidR="00DB6DAA" w:rsidRPr="00785F58">
            <w:rPr>
              <w:caps w:val="0"/>
              <w:sz w:val="24"/>
            </w:rPr>
            <w:t>?</w:t>
          </w:r>
          <w:bookmarkEnd w:id="3"/>
        </w:p>
        <w:p w:rsidR="008D18FD" w:rsidRPr="00785F58" w:rsidRDefault="008D18FD" w:rsidP="008D18FD">
          <w:pPr>
            <w:pStyle w:val="ListBullet"/>
            <w:rPr>
              <w:sz w:val="22"/>
            </w:rPr>
          </w:pPr>
          <w:r w:rsidRPr="00785F58">
            <w:rPr>
              <w:sz w:val="22"/>
            </w:rPr>
            <w:t>Click on the STUDENT LOGIN</w:t>
          </w:r>
          <w:r w:rsidR="00DD5877">
            <w:rPr>
              <w:sz w:val="22"/>
            </w:rPr>
            <w:t xml:space="preserve"> or STAFF LOGIN</w:t>
          </w:r>
        </w:p>
        <w:p w:rsidR="00DD5877" w:rsidRDefault="008D18FD" w:rsidP="00DD5877">
          <w:pPr>
            <w:pStyle w:val="ListBullet"/>
            <w:numPr>
              <w:ilvl w:val="0"/>
              <w:numId w:val="0"/>
            </w:numPr>
            <w:tabs>
              <w:tab w:val="left" w:pos="4740"/>
            </w:tabs>
            <w:ind w:left="216"/>
            <w:rPr>
              <w:sz w:val="22"/>
            </w:rPr>
          </w:pPr>
          <w:r w:rsidRPr="00785F58">
            <w:rPr>
              <w:sz w:val="22"/>
            </w:rPr>
            <w:t>You will see the page:</w:t>
          </w:r>
        </w:p>
        <w:p w:rsidR="002C3076" w:rsidRDefault="002C3076" w:rsidP="00DD5877">
          <w:pPr>
            <w:pStyle w:val="ListBullet"/>
            <w:numPr>
              <w:ilvl w:val="0"/>
              <w:numId w:val="0"/>
            </w:numPr>
            <w:tabs>
              <w:tab w:val="left" w:pos="4740"/>
            </w:tabs>
            <w:ind w:left="216"/>
            <w:rPr>
              <w:sz w:val="22"/>
            </w:rPr>
          </w:pPr>
          <w:r>
            <w:rPr>
              <w:noProof/>
              <w:sz w:val="22"/>
              <w:lang w:val="en-IN" w:eastAsia="en-IN"/>
            </w:rPr>
            <w:drawing>
              <wp:inline distT="0" distB="0" distL="0" distR="0" wp14:anchorId="5B5C21E5" wp14:editId="788D3E6E">
                <wp:extent cx="4572000" cy="2409825"/>
                <wp:effectExtent l="19050" t="19050" r="19050" b="28575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creenshot (46).png"/>
                        <pic:cNvPicPr/>
                      </pic:nvPicPr>
                      <pic:blipFill rotWithShape="1"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6250"/>
                        <a:stretch/>
                      </pic:blipFill>
                      <pic:spPr bwMode="auto">
                        <a:xfrm>
                          <a:off x="0" y="0"/>
                          <a:ext cx="4572000" cy="240982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8D18FD" w:rsidRPr="00785F58" w:rsidRDefault="00DD5877" w:rsidP="00DD5877">
          <w:pPr>
            <w:pStyle w:val="Heading3"/>
          </w:pPr>
          <w:bookmarkStart w:id="4" w:name="_Toc386331179"/>
          <w:r>
            <w:lastRenderedPageBreak/>
            <w:t>Student login page</w:t>
          </w:r>
          <w:bookmarkEnd w:id="4"/>
          <w:r>
            <w:tab/>
          </w:r>
        </w:p>
        <w:p w:rsidR="008D18FD" w:rsidRDefault="002C3076" w:rsidP="008D18FD">
          <w:pPr>
            <w:pStyle w:val="ListBullet"/>
            <w:numPr>
              <w:ilvl w:val="0"/>
              <w:numId w:val="0"/>
            </w:numPr>
            <w:ind w:left="216"/>
            <w:rPr>
              <w:noProof/>
              <w:sz w:val="22"/>
              <w:lang w:eastAsia="en-US"/>
            </w:rPr>
          </w:pPr>
          <w:r>
            <w:rPr>
              <w:noProof/>
              <w:sz w:val="22"/>
              <w:lang w:val="en-IN" w:eastAsia="en-IN"/>
            </w:rPr>
            <w:drawing>
              <wp:inline distT="0" distB="0" distL="0" distR="0" wp14:anchorId="5DA105E8" wp14:editId="056C908B">
                <wp:extent cx="4572000" cy="2438400"/>
                <wp:effectExtent l="0" t="0" r="0" b="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creenshot (47).png"/>
                        <pic:cNvPicPr/>
                      </pic:nvPicPr>
                      <pic:blipFill rotWithShape="1"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5138"/>
                        <a:stretch/>
                      </pic:blipFill>
                      <pic:spPr bwMode="auto">
                        <a:xfrm>
                          <a:off x="0" y="0"/>
                          <a:ext cx="4572000" cy="2438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3449C" w:rsidRDefault="0023449C" w:rsidP="008D18FD">
          <w:pPr>
            <w:pStyle w:val="ListBullet"/>
            <w:numPr>
              <w:ilvl w:val="0"/>
              <w:numId w:val="0"/>
            </w:numPr>
            <w:ind w:left="216"/>
            <w:rPr>
              <w:noProof/>
              <w:sz w:val="22"/>
              <w:lang w:eastAsia="en-US"/>
            </w:rPr>
          </w:pPr>
        </w:p>
        <w:p w:rsidR="0023449C" w:rsidRDefault="0023449C" w:rsidP="008D18FD">
          <w:pPr>
            <w:pStyle w:val="ListBullet"/>
            <w:numPr>
              <w:ilvl w:val="0"/>
              <w:numId w:val="0"/>
            </w:numPr>
            <w:ind w:left="216"/>
            <w:rPr>
              <w:noProof/>
              <w:sz w:val="22"/>
              <w:lang w:eastAsia="en-US"/>
            </w:rPr>
          </w:pPr>
        </w:p>
        <w:p w:rsidR="00DD5877" w:rsidRDefault="00DD5877" w:rsidP="00DD5877">
          <w:pPr>
            <w:pStyle w:val="Heading3"/>
          </w:pPr>
          <w:bookmarkStart w:id="5" w:name="_Toc386331180"/>
          <w:r>
            <w:t>faculty login page</w:t>
          </w:r>
          <w:bookmarkEnd w:id="5"/>
        </w:p>
        <w:p w:rsidR="00DD5877" w:rsidRPr="00DD5877" w:rsidRDefault="00DD5877" w:rsidP="00DD5877"/>
        <w:p w:rsidR="00DD5877" w:rsidRDefault="00DD5877" w:rsidP="00DD5877">
          <w:pPr>
            <w:pStyle w:val="ListBullet"/>
            <w:numPr>
              <w:ilvl w:val="0"/>
              <w:numId w:val="0"/>
            </w:numPr>
            <w:ind w:left="936"/>
            <w:rPr>
              <w:sz w:val="22"/>
            </w:rPr>
          </w:pPr>
        </w:p>
        <w:p w:rsidR="008D18FD" w:rsidRPr="00785F58" w:rsidRDefault="008D18FD" w:rsidP="00785F58">
          <w:pPr>
            <w:pStyle w:val="ListBullet"/>
            <w:numPr>
              <w:ilvl w:val="0"/>
              <w:numId w:val="4"/>
            </w:numPr>
            <w:rPr>
              <w:sz w:val="22"/>
            </w:rPr>
          </w:pPr>
          <w:r w:rsidRPr="00785F58">
            <w:rPr>
              <w:sz w:val="22"/>
            </w:rPr>
            <w:t>Fill in the Student</w:t>
          </w:r>
          <w:r w:rsidR="00DD5877">
            <w:rPr>
              <w:sz w:val="22"/>
            </w:rPr>
            <w:t>/Staff</w:t>
          </w:r>
          <w:r w:rsidRPr="00785F58">
            <w:rPr>
              <w:sz w:val="22"/>
            </w:rPr>
            <w:t xml:space="preserve"> ID number and Press enter</w:t>
          </w:r>
        </w:p>
        <w:p w:rsidR="00785F58" w:rsidRPr="00785F58" w:rsidRDefault="00785F58" w:rsidP="00DD5877">
          <w:pPr>
            <w:pStyle w:val="Heading1"/>
          </w:pPr>
          <w:bookmarkStart w:id="6" w:name="_Toc386331181"/>
          <w:r w:rsidRPr="00785F58">
            <w:t xml:space="preserve">After </w:t>
          </w:r>
          <w:r w:rsidR="00DD5877" w:rsidRPr="00785F58">
            <w:t>successful</w:t>
          </w:r>
          <w:r w:rsidRPr="00785F58">
            <w:t xml:space="preserve"> </w:t>
          </w:r>
          <w:r w:rsidR="00DD5877">
            <w:t xml:space="preserve">Student / faculty </w:t>
          </w:r>
          <w:r w:rsidRPr="00785F58">
            <w:t>login</w:t>
          </w:r>
          <w:bookmarkEnd w:id="6"/>
        </w:p>
        <w:p w:rsidR="00785F58" w:rsidRPr="00785F58" w:rsidRDefault="00785F58" w:rsidP="00785F58">
          <w:pPr>
            <w:pStyle w:val="ListBullet"/>
            <w:rPr>
              <w:sz w:val="22"/>
            </w:rPr>
          </w:pPr>
          <w:r w:rsidRPr="00785F58">
            <w:rPr>
              <w:sz w:val="22"/>
            </w:rPr>
            <w:t>You will see your username appear  like Welcome, User</w:t>
          </w:r>
        </w:p>
        <w:p w:rsidR="00674874" w:rsidRPr="00785F58" w:rsidRDefault="002C3076" w:rsidP="00785F58">
          <w:pPr>
            <w:pStyle w:val="ListBullet"/>
            <w:numPr>
              <w:ilvl w:val="0"/>
              <w:numId w:val="0"/>
            </w:numPr>
            <w:ind w:left="216"/>
            <w:rPr>
              <w:sz w:val="22"/>
            </w:rPr>
          </w:pPr>
          <w:r>
            <w:rPr>
              <w:noProof/>
              <w:sz w:val="22"/>
              <w:lang w:val="en-IN" w:eastAsia="en-IN"/>
            </w:rPr>
            <w:drawing>
              <wp:inline distT="0" distB="0" distL="0" distR="0" wp14:anchorId="30F1D041" wp14:editId="47CF2A73">
                <wp:extent cx="4572000" cy="2419350"/>
                <wp:effectExtent l="19050" t="19050" r="19050" b="1905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creenshot (59).png"/>
                        <pic:cNvPicPr/>
                      </pic:nvPicPr>
                      <pic:blipFill rotWithShape="1"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5879"/>
                        <a:stretch/>
                      </pic:blipFill>
                      <pic:spPr bwMode="auto">
                        <a:xfrm>
                          <a:off x="0" y="0"/>
                          <a:ext cx="4572000" cy="241935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p w:rsidR="00C5609E" w:rsidRDefault="00C5609E">
      <w:pPr>
        <w:rPr>
          <w:sz w:val="22"/>
        </w:rPr>
      </w:pPr>
      <w:r>
        <w:rPr>
          <w:sz w:val="22"/>
        </w:rPr>
        <w:br w:type="page"/>
      </w:r>
    </w:p>
    <w:p w:rsidR="002C3076" w:rsidRDefault="002C3076" w:rsidP="002C3076">
      <w:pPr>
        <w:pStyle w:val="Heading1"/>
      </w:pPr>
      <w:bookmarkStart w:id="7" w:name="_Toc386331182"/>
      <w:r>
        <w:lastRenderedPageBreak/>
        <w:t>Logout</w:t>
      </w:r>
      <w:bookmarkEnd w:id="7"/>
    </w:p>
    <w:p w:rsidR="002C3076" w:rsidRDefault="002C3076" w:rsidP="002C3076">
      <w:pPr>
        <w:pStyle w:val="ListParagraph"/>
        <w:numPr>
          <w:ilvl w:val="0"/>
          <w:numId w:val="4"/>
        </w:numPr>
        <w:rPr>
          <w:color w:val="505050" w:themeColor="text2"/>
          <w:sz w:val="22"/>
        </w:rPr>
      </w:pPr>
      <w:r w:rsidRPr="002C3076">
        <w:rPr>
          <w:color w:val="505050" w:themeColor="text2"/>
          <w:sz w:val="22"/>
        </w:rPr>
        <w:t>On clicking logout option you will logout.</w:t>
      </w:r>
    </w:p>
    <w:p w:rsidR="002C3076" w:rsidRDefault="002C3076" w:rsidP="002C3076">
      <w:pPr>
        <w:rPr>
          <w:color w:val="505050" w:themeColor="text2"/>
          <w:sz w:val="22"/>
        </w:rPr>
      </w:pPr>
      <w:r>
        <w:rPr>
          <w:noProof/>
          <w:color w:val="505050" w:themeColor="text2"/>
          <w:sz w:val="22"/>
          <w:lang w:val="en-IN" w:eastAsia="en-IN"/>
        </w:rPr>
        <w:drawing>
          <wp:inline distT="0" distB="0" distL="0" distR="0">
            <wp:extent cx="4572000" cy="2428875"/>
            <wp:effectExtent l="19050" t="19050" r="19050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5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9"/>
                    <a:stretch/>
                  </pic:blipFill>
                  <pic:spPr bwMode="auto"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076" w:rsidRDefault="002C3076" w:rsidP="002C3076">
      <w:pPr>
        <w:rPr>
          <w:color w:val="505050" w:themeColor="text2"/>
          <w:sz w:val="22"/>
        </w:rPr>
      </w:pPr>
    </w:p>
    <w:p w:rsidR="002C3076" w:rsidRDefault="002C3076" w:rsidP="002C3076">
      <w:pPr>
        <w:rPr>
          <w:color w:val="505050" w:themeColor="text2"/>
          <w:sz w:val="22"/>
        </w:rPr>
      </w:pPr>
    </w:p>
    <w:p w:rsidR="002C3076" w:rsidRDefault="002C3076" w:rsidP="002C3076">
      <w:pPr>
        <w:rPr>
          <w:color w:val="505050" w:themeColor="text2"/>
          <w:sz w:val="22"/>
        </w:rPr>
      </w:pPr>
    </w:p>
    <w:p w:rsidR="002C3076" w:rsidRDefault="002C3076" w:rsidP="002C3076">
      <w:pPr>
        <w:rPr>
          <w:color w:val="505050" w:themeColor="text2"/>
          <w:sz w:val="22"/>
        </w:rPr>
      </w:pPr>
    </w:p>
    <w:p w:rsidR="002C3076" w:rsidRDefault="002C3076" w:rsidP="002C3076">
      <w:pPr>
        <w:rPr>
          <w:color w:val="505050" w:themeColor="text2"/>
          <w:sz w:val="22"/>
        </w:rPr>
      </w:pPr>
    </w:p>
    <w:p w:rsidR="002C3076" w:rsidRDefault="002C3076" w:rsidP="002C3076">
      <w:pPr>
        <w:rPr>
          <w:color w:val="505050" w:themeColor="text2"/>
          <w:sz w:val="22"/>
        </w:rPr>
      </w:pPr>
    </w:p>
    <w:p w:rsidR="002C3076" w:rsidRDefault="002C3076" w:rsidP="002C3076">
      <w:pPr>
        <w:rPr>
          <w:color w:val="505050" w:themeColor="text2"/>
          <w:sz w:val="22"/>
        </w:rPr>
      </w:pPr>
    </w:p>
    <w:p w:rsidR="002C3076" w:rsidRDefault="002C3076" w:rsidP="002C3076">
      <w:pPr>
        <w:rPr>
          <w:color w:val="505050" w:themeColor="text2"/>
          <w:sz w:val="22"/>
        </w:rPr>
      </w:pPr>
    </w:p>
    <w:p w:rsidR="002C3076" w:rsidRDefault="002C3076" w:rsidP="002C3076">
      <w:pPr>
        <w:rPr>
          <w:color w:val="505050" w:themeColor="text2"/>
          <w:sz w:val="22"/>
        </w:rPr>
      </w:pPr>
    </w:p>
    <w:p w:rsidR="002C3076" w:rsidRDefault="002C3076" w:rsidP="002C3076">
      <w:pPr>
        <w:rPr>
          <w:color w:val="505050" w:themeColor="text2"/>
          <w:sz w:val="22"/>
        </w:rPr>
      </w:pPr>
    </w:p>
    <w:p w:rsidR="002C3076" w:rsidRDefault="002C3076" w:rsidP="002C3076">
      <w:pPr>
        <w:rPr>
          <w:color w:val="505050" w:themeColor="text2"/>
          <w:sz w:val="22"/>
        </w:rPr>
      </w:pPr>
    </w:p>
    <w:p w:rsidR="002C3076" w:rsidRDefault="002C3076" w:rsidP="002C3076">
      <w:pPr>
        <w:rPr>
          <w:color w:val="505050" w:themeColor="text2"/>
          <w:sz w:val="22"/>
        </w:rPr>
      </w:pPr>
    </w:p>
    <w:p w:rsidR="002C3076" w:rsidRPr="002C3076" w:rsidRDefault="002C3076" w:rsidP="002C3076">
      <w:pPr>
        <w:rPr>
          <w:color w:val="505050" w:themeColor="text2"/>
          <w:sz w:val="22"/>
        </w:rPr>
      </w:pPr>
    </w:p>
    <w:p w:rsidR="00C5609E" w:rsidRDefault="00C5609E" w:rsidP="00C5609E">
      <w:pPr>
        <w:pStyle w:val="Heading1"/>
        <w:pBdr>
          <w:right w:val="single" w:sz="2" w:space="6" w:color="B53D68" w:themeColor="accent1"/>
        </w:pBdr>
      </w:pPr>
      <w:bookmarkStart w:id="8" w:name="_Toc386331183"/>
      <w:r>
        <w:lastRenderedPageBreak/>
        <w:t>USER (STUDENT ACTIONS)</w:t>
      </w:r>
      <w:bookmarkEnd w:id="8"/>
    </w:p>
    <w:p w:rsidR="00DD5877" w:rsidRDefault="00C5609E" w:rsidP="00C5609E">
      <w:r>
        <w:t>A student can do the following activities:</w:t>
      </w:r>
    </w:p>
    <w:p w:rsidR="00C5609E" w:rsidRDefault="00C5609E" w:rsidP="00C5609E">
      <w:pPr>
        <w:pStyle w:val="ListBullet"/>
      </w:pPr>
      <w:r>
        <w:t>REGISTER STUDENT</w:t>
      </w:r>
    </w:p>
    <w:p w:rsidR="00C5609E" w:rsidRDefault="00C5609E" w:rsidP="002468AE">
      <w:pPr>
        <w:pStyle w:val="ListBullet"/>
      </w:pPr>
      <w:r>
        <w:t xml:space="preserve">EDIT </w:t>
      </w:r>
      <w:r w:rsidR="0030679E">
        <w:t xml:space="preserve">STUDENT </w:t>
      </w:r>
      <w:r>
        <w:t>REGISTRATION</w:t>
      </w:r>
    </w:p>
    <w:p w:rsidR="00C5609E" w:rsidRDefault="00C5609E" w:rsidP="00C5609E">
      <w:pPr>
        <w:pStyle w:val="ListBullet"/>
      </w:pPr>
      <w:r>
        <w:t>SEARCH</w:t>
      </w:r>
      <w:r w:rsidR="002468AE">
        <w:t xml:space="preserve"> STUDENT REGISTRATION</w:t>
      </w:r>
    </w:p>
    <w:p w:rsidR="002C3076" w:rsidRDefault="002C3076" w:rsidP="00C5609E">
      <w:pPr>
        <w:pStyle w:val="ListBullet"/>
      </w:pPr>
      <w:r>
        <w:t>DELETE</w:t>
      </w:r>
      <w:r w:rsidR="002468AE">
        <w:t xml:space="preserve"> STUDENT REGISTRATION</w:t>
      </w:r>
    </w:p>
    <w:p w:rsidR="00C5609E" w:rsidRDefault="00C5609E" w:rsidP="00C5609E">
      <w:pPr>
        <w:pStyle w:val="Heading2"/>
      </w:pPr>
      <w:bookmarkStart w:id="9" w:name="_Toc386331184"/>
      <w:r w:rsidRPr="00C5609E">
        <w:t>REGISTER STUDENT</w:t>
      </w:r>
      <w:bookmarkEnd w:id="9"/>
    </w:p>
    <w:p w:rsidR="00C5609E" w:rsidRDefault="00C5609E" w:rsidP="00C5609E">
      <w:r>
        <w:t xml:space="preserve">To register a student </w:t>
      </w:r>
    </w:p>
    <w:p w:rsidR="00C5609E" w:rsidRDefault="00A0728A" w:rsidP="00C5609E">
      <w:pPr>
        <w:pStyle w:val="ListParagraph"/>
        <w:numPr>
          <w:ilvl w:val="0"/>
          <w:numId w:val="4"/>
        </w:numPr>
      </w:pPr>
      <w:r>
        <w:t>C</w:t>
      </w:r>
      <w:r w:rsidR="00C5609E">
        <w:t>lick on REGISTER STUDENT</w:t>
      </w:r>
    </w:p>
    <w:p w:rsidR="00C5609E" w:rsidRDefault="00A0728A" w:rsidP="00212EF5">
      <w:pPr>
        <w:pStyle w:val="ListParagraph"/>
        <w:numPr>
          <w:ilvl w:val="0"/>
          <w:numId w:val="4"/>
        </w:numPr>
      </w:pPr>
      <w:r>
        <w:t>Fill registration form and click submit</w:t>
      </w:r>
    </w:p>
    <w:p w:rsidR="00C5609E" w:rsidRDefault="002C3076" w:rsidP="00C5609E">
      <w:r>
        <w:rPr>
          <w:noProof/>
          <w:lang w:val="en-IN" w:eastAsia="en-IN"/>
        </w:rPr>
        <w:drawing>
          <wp:inline distT="0" distB="0" distL="0" distR="0">
            <wp:extent cx="4572000" cy="220980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49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139"/>
                    <a:stretch/>
                  </pic:blipFill>
                  <pic:spPr bwMode="auto"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DF2" w:rsidRDefault="002C3076" w:rsidP="00C5609E">
      <w:r>
        <w:rPr>
          <w:noProof/>
          <w:lang w:val="en-IN" w:eastAsia="en-IN"/>
        </w:rPr>
        <w:drawing>
          <wp:inline distT="0" distB="0" distL="0" distR="0">
            <wp:extent cx="4552950" cy="2419350"/>
            <wp:effectExtent l="19050" t="19050" r="190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5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" b="5879"/>
                    <a:stretch/>
                  </pic:blipFill>
                  <pic:spPr bwMode="auto">
                    <a:xfrm>
                      <a:off x="0" y="0"/>
                      <a:ext cx="4552950" cy="2419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DF2" w:rsidRDefault="005829AA" w:rsidP="00547DF2">
      <w:pPr>
        <w:pStyle w:val="Heading2"/>
      </w:pPr>
      <w:bookmarkStart w:id="10" w:name="_Toc386331185"/>
      <w:r w:rsidRPr="005829AA">
        <w:lastRenderedPageBreak/>
        <w:t>EDIT STUDENT REGISTRATION</w:t>
      </w:r>
      <w:bookmarkEnd w:id="10"/>
    </w:p>
    <w:p w:rsidR="00547DF2" w:rsidRDefault="00547DF2" w:rsidP="00547DF2">
      <w:r>
        <w:t>To edit, click on EDIT to update registration</w:t>
      </w:r>
    </w:p>
    <w:p w:rsidR="008737A5" w:rsidRDefault="008737A5" w:rsidP="008737A5">
      <w:pPr>
        <w:pStyle w:val="ListParagraph"/>
        <w:numPr>
          <w:ilvl w:val="0"/>
          <w:numId w:val="4"/>
        </w:numPr>
      </w:pPr>
      <w:r>
        <w:t>Click on EDIT REGISTER STUDENT</w:t>
      </w:r>
    </w:p>
    <w:p w:rsidR="008737A5" w:rsidRDefault="008737A5" w:rsidP="008737A5">
      <w:pPr>
        <w:pStyle w:val="ListParagraph"/>
        <w:numPr>
          <w:ilvl w:val="0"/>
          <w:numId w:val="4"/>
        </w:numPr>
      </w:pPr>
      <w:r>
        <w:t>Fill registration form and click submit</w:t>
      </w:r>
    </w:p>
    <w:p w:rsidR="008737A5" w:rsidRDefault="008737A5" w:rsidP="00547DF2"/>
    <w:p w:rsidR="00547DF2" w:rsidRDefault="002C3076" w:rsidP="00547DF2">
      <w:r>
        <w:rPr>
          <w:noProof/>
          <w:lang w:val="en-IN" w:eastAsia="en-IN"/>
        </w:rPr>
        <w:drawing>
          <wp:inline distT="0" distB="0" distL="0" distR="0">
            <wp:extent cx="4572000" cy="2428875"/>
            <wp:effectExtent l="19050" t="19050" r="19050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5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9"/>
                    <a:stretch/>
                  </pic:blipFill>
                  <pic:spPr bwMode="auto"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49C" w:rsidRDefault="0023449C" w:rsidP="00547DF2">
      <w:r>
        <w:rPr>
          <w:noProof/>
          <w:lang w:val="en-IN" w:eastAsia="en-IN"/>
        </w:rPr>
        <w:drawing>
          <wp:inline distT="0" distB="0" distL="0" distR="0">
            <wp:extent cx="4572000" cy="2433100"/>
            <wp:effectExtent l="19050" t="19050" r="19050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52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4"/>
                    <a:stretch/>
                  </pic:blipFill>
                  <pic:spPr bwMode="auto">
                    <a:xfrm>
                      <a:off x="0" y="0"/>
                      <a:ext cx="4572000" cy="24331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49C" w:rsidRDefault="0023449C" w:rsidP="00547DF2"/>
    <w:p w:rsidR="0023449C" w:rsidRDefault="0023449C" w:rsidP="00547DF2"/>
    <w:p w:rsidR="008118DA" w:rsidRDefault="008118DA" w:rsidP="00547DF2"/>
    <w:p w:rsidR="008118DA" w:rsidRDefault="008118DA" w:rsidP="00547DF2"/>
    <w:p w:rsidR="008118DA" w:rsidRDefault="008118DA" w:rsidP="008118DA">
      <w:pPr>
        <w:pStyle w:val="Heading2"/>
      </w:pPr>
      <w:bookmarkStart w:id="11" w:name="_Toc386331186"/>
      <w:r>
        <w:lastRenderedPageBreak/>
        <w:t>DELETE STUDENT REGISTRATION</w:t>
      </w:r>
      <w:bookmarkEnd w:id="11"/>
    </w:p>
    <w:p w:rsidR="008118DA" w:rsidRDefault="008118DA" w:rsidP="008118DA">
      <w:r>
        <w:t>To edit, click on Delete registration</w:t>
      </w:r>
    </w:p>
    <w:p w:rsidR="008118DA" w:rsidRDefault="008118DA" w:rsidP="008118DA">
      <w:pPr>
        <w:pStyle w:val="ListParagraph"/>
        <w:numPr>
          <w:ilvl w:val="0"/>
          <w:numId w:val="4"/>
        </w:numPr>
      </w:pPr>
      <w:r>
        <w:t>Click on DELETE REGISTER STUDENT</w:t>
      </w:r>
    </w:p>
    <w:p w:rsidR="008118DA" w:rsidRDefault="008118DA" w:rsidP="008118DA">
      <w:pPr>
        <w:pStyle w:val="ListParagraph"/>
        <w:numPr>
          <w:ilvl w:val="0"/>
          <w:numId w:val="4"/>
        </w:numPr>
      </w:pPr>
      <w:r>
        <w:t xml:space="preserve">Enter student </w:t>
      </w:r>
      <w:r w:rsidR="00F612FA">
        <w:t>number, class</w:t>
      </w:r>
      <w:r>
        <w:t xml:space="preserve"> </w:t>
      </w:r>
      <w:r w:rsidR="00F612FA">
        <w:t>code, course</w:t>
      </w:r>
      <w:r>
        <w:t xml:space="preserve"> code</w:t>
      </w:r>
    </w:p>
    <w:p w:rsidR="008118DA" w:rsidRDefault="008118DA" w:rsidP="008118DA">
      <w:pPr>
        <w:pStyle w:val="ListParagraph"/>
        <w:ind w:left="936"/>
      </w:pPr>
      <w:r>
        <w:rPr>
          <w:noProof/>
          <w:lang w:val="en-IN" w:eastAsia="en-IN"/>
        </w:rPr>
        <w:drawing>
          <wp:inline distT="0" distB="0" distL="0" distR="0">
            <wp:extent cx="4572000" cy="2449002"/>
            <wp:effectExtent l="19050" t="19050" r="19050" b="279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53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6"/>
                    <a:stretch/>
                  </pic:blipFill>
                  <pic:spPr bwMode="auto">
                    <a:xfrm>
                      <a:off x="0" y="0"/>
                      <a:ext cx="4572000" cy="24490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8DA" w:rsidRDefault="008118DA" w:rsidP="008118DA">
      <w:pPr>
        <w:pStyle w:val="ListParagraph"/>
        <w:ind w:left="936"/>
      </w:pPr>
      <w:r>
        <w:rPr>
          <w:noProof/>
          <w:lang w:val="en-IN" w:eastAsia="en-IN"/>
        </w:rPr>
        <w:drawing>
          <wp:inline distT="0" distB="0" distL="0" distR="0">
            <wp:extent cx="4570730" cy="2369489"/>
            <wp:effectExtent l="19050" t="19050" r="20320" b="1206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54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794"/>
                    <a:stretch/>
                  </pic:blipFill>
                  <pic:spPr bwMode="auto">
                    <a:xfrm>
                      <a:off x="0" y="0"/>
                      <a:ext cx="4572000" cy="23701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8DA" w:rsidRDefault="008118DA" w:rsidP="00547DF2"/>
    <w:p w:rsidR="0023449C" w:rsidRDefault="0023449C" w:rsidP="00547DF2"/>
    <w:p w:rsidR="0023449C" w:rsidRDefault="0023449C" w:rsidP="00547DF2"/>
    <w:p w:rsidR="0023449C" w:rsidRDefault="0023449C" w:rsidP="00547DF2"/>
    <w:p w:rsidR="00547DF2" w:rsidRDefault="00547DF2" w:rsidP="00547DF2">
      <w:pPr>
        <w:pStyle w:val="Heading2"/>
      </w:pPr>
      <w:bookmarkStart w:id="12" w:name="_Toc386331187"/>
      <w:r>
        <w:t>sEARCH/VIEW</w:t>
      </w:r>
      <w:bookmarkEnd w:id="12"/>
    </w:p>
    <w:p w:rsidR="00547DF2" w:rsidRDefault="00547DF2" w:rsidP="00C5609E">
      <w:r>
        <w:t>Click on search</w:t>
      </w:r>
    </w:p>
    <w:p w:rsidR="00B539BE" w:rsidRDefault="002C3076" w:rsidP="00C5609E">
      <w:r>
        <w:rPr>
          <w:noProof/>
          <w:lang w:val="en-IN" w:eastAsia="en-IN"/>
        </w:rPr>
        <w:lastRenderedPageBreak/>
        <w:drawing>
          <wp:inline distT="0" distB="0" distL="0" distR="0">
            <wp:extent cx="4572000" cy="2428875"/>
            <wp:effectExtent l="19050" t="19050" r="19050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55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9"/>
                    <a:stretch/>
                  </pic:blipFill>
                  <pic:spPr bwMode="auto"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2FA" w:rsidRDefault="00F612FA" w:rsidP="00C5609E">
      <w:r>
        <w:rPr>
          <w:noProof/>
          <w:lang w:val="en-IN" w:eastAsia="en-IN"/>
        </w:rPr>
        <w:drawing>
          <wp:inline distT="0" distB="0" distL="0" distR="0">
            <wp:extent cx="4572000" cy="2289976"/>
            <wp:effectExtent l="19050" t="19050" r="19050" b="15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56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13"/>
                    <a:stretch/>
                  </pic:blipFill>
                  <pic:spPr bwMode="auto">
                    <a:xfrm>
                      <a:off x="0" y="0"/>
                      <a:ext cx="4572000" cy="22899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DF2" w:rsidRDefault="00547DF2" w:rsidP="00B539BE"/>
    <w:p w:rsidR="00F61681" w:rsidRDefault="00F61681" w:rsidP="00B539BE"/>
    <w:p w:rsidR="00F61681" w:rsidRDefault="00F61681" w:rsidP="00B539BE"/>
    <w:p w:rsidR="00F61681" w:rsidRDefault="00F61681" w:rsidP="00B539BE"/>
    <w:p w:rsidR="00F61681" w:rsidRDefault="00F61681" w:rsidP="00B539BE"/>
    <w:p w:rsidR="00F61681" w:rsidRDefault="00F61681" w:rsidP="00B539BE"/>
    <w:p w:rsidR="00F61681" w:rsidRDefault="00F61681" w:rsidP="00B539BE"/>
    <w:p w:rsidR="00F61681" w:rsidRDefault="00F61681" w:rsidP="00B539BE"/>
    <w:p w:rsidR="00C77F7C" w:rsidRDefault="00B539BE" w:rsidP="00B539BE">
      <w:pPr>
        <w:pStyle w:val="Heading1"/>
      </w:pPr>
      <w:bookmarkStart w:id="13" w:name="_Toc386331188"/>
      <w:r w:rsidRPr="00B539BE">
        <w:lastRenderedPageBreak/>
        <w:t>USER (</w:t>
      </w:r>
      <w:r>
        <w:t>FACULTY</w:t>
      </w:r>
      <w:r w:rsidRPr="00B539BE">
        <w:t xml:space="preserve"> ACTIONS)</w:t>
      </w:r>
      <w:bookmarkEnd w:id="13"/>
    </w:p>
    <w:p w:rsidR="00C77F7C" w:rsidRDefault="00C77F7C" w:rsidP="00C77F7C">
      <w:r>
        <w:t>A student can do the following activities:</w:t>
      </w:r>
    </w:p>
    <w:p w:rsidR="00C77F7C" w:rsidRDefault="001552B4" w:rsidP="00C77F7C">
      <w:pPr>
        <w:pStyle w:val="ListBullet"/>
      </w:pPr>
      <w:r>
        <w:t>ADD</w:t>
      </w:r>
    </w:p>
    <w:p w:rsidR="009F4B12" w:rsidRDefault="001552B4" w:rsidP="00515B69">
      <w:pPr>
        <w:pStyle w:val="ListBullet"/>
        <w:ind w:left="432"/>
      </w:pPr>
      <w:r>
        <w:t>REGISTER STUDENT</w:t>
      </w:r>
      <w:r w:rsidR="009F4B12">
        <w:t xml:space="preserve"> as seen above</w:t>
      </w:r>
    </w:p>
    <w:p w:rsidR="00515B69" w:rsidRDefault="001552B4" w:rsidP="00515B69">
      <w:pPr>
        <w:pStyle w:val="ListBullet"/>
        <w:ind w:left="432"/>
      </w:pPr>
      <w:r>
        <w:t>ADD STUDENT</w:t>
      </w:r>
    </w:p>
    <w:p w:rsidR="001552B4" w:rsidRDefault="001552B4" w:rsidP="001552B4">
      <w:pPr>
        <w:pStyle w:val="ListBullet"/>
        <w:ind w:left="432"/>
      </w:pPr>
      <w:r>
        <w:t>ADD COURSE</w:t>
      </w:r>
    </w:p>
    <w:p w:rsidR="001552B4" w:rsidRDefault="001552B4" w:rsidP="001552B4">
      <w:pPr>
        <w:pStyle w:val="ListBullet"/>
        <w:ind w:left="432"/>
      </w:pPr>
      <w:r>
        <w:t>ADD PROFESSOR</w:t>
      </w:r>
    </w:p>
    <w:p w:rsidR="001552B4" w:rsidRDefault="001552B4" w:rsidP="001552B4">
      <w:pPr>
        <w:pStyle w:val="ListBullet"/>
        <w:ind w:left="432"/>
      </w:pPr>
      <w:r>
        <w:t>ADD CLASS</w:t>
      </w:r>
    </w:p>
    <w:p w:rsidR="001552B4" w:rsidRDefault="00C77F7C" w:rsidP="00C77F7C">
      <w:pPr>
        <w:pStyle w:val="ListBullet"/>
      </w:pPr>
      <w:r>
        <w:t xml:space="preserve">EDIT </w:t>
      </w:r>
    </w:p>
    <w:p w:rsidR="00C77F7C" w:rsidRDefault="001552B4" w:rsidP="001552B4">
      <w:pPr>
        <w:pStyle w:val="ListBullet"/>
        <w:ind w:left="432"/>
      </w:pPr>
      <w:r>
        <w:t xml:space="preserve">EDIT STUDENT </w:t>
      </w:r>
      <w:r w:rsidR="00C77F7C">
        <w:t>REGISTRATION</w:t>
      </w:r>
    </w:p>
    <w:p w:rsidR="001552B4" w:rsidRDefault="001552B4" w:rsidP="001552B4">
      <w:pPr>
        <w:pStyle w:val="ListBullet"/>
        <w:ind w:left="432"/>
      </w:pPr>
      <w:r>
        <w:t>EDIT STUDENT DATA</w:t>
      </w:r>
    </w:p>
    <w:p w:rsidR="001552B4" w:rsidRDefault="001552B4" w:rsidP="001552B4">
      <w:pPr>
        <w:pStyle w:val="ListBullet"/>
        <w:ind w:left="432"/>
      </w:pPr>
      <w:r>
        <w:t>EDIT COURSE DATA</w:t>
      </w:r>
    </w:p>
    <w:p w:rsidR="001552B4" w:rsidRDefault="001552B4" w:rsidP="001552B4">
      <w:pPr>
        <w:pStyle w:val="ListBullet"/>
        <w:ind w:left="432"/>
      </w:pPr>
      <w:r>
        <w:t>EDIT PROFESSOR DATA</w:t>
      </w:r>
    </w:p>
    <w:p w:rsidR="001552B4" w:rsidRDefault="001552B4" w:rsidP="001552B4">
      <w:pPr>
        <w:pStyle w:val="ListBullet"/>
        <w:ind w:left="432"/>
      </w:pPr>
      <w:r>
        <w:t>EDIT CLASS DATA</w:t>
      </w:r>
    </w:p>
    <w:p w:rsidR="00C77F7C" w:rsidRDefault="00C77F7C" w:rsidP="00C77F7C">
      <w:pPr>
        <w:pStyle w:val="ListBullet"/>
      </w:pPr>
      <w:r>
        <w:t>DELETE REGISTRATION</w:t>
      </w:r>
    </w:p>
    <w:p w:rsidR="00C77F7C" w:rsidRDefault="00C77F7C" w:rsidP="00C77F7C">
      <w:pPr>
        <w:pStyle w:val="ListBullet"/>
      </w:pPr>
      <w:r>
        <w:t>LOGOUT</w:t>
      </w:r>
    </w:p>
    <w:p w:rsidR="00C77F7C" w:rsidRDefault="00C77F7C" w:rsidP="00C77F7C">
      <w:pPr>
        <w:pStyle w:val="ListBullet"/>
      </w:pPr>
      <w:r>
        <w:t>SEARCH</w:t>
      </w:r>
    </w:p>
    <w:p w:rsidR="00C77F7C" w:rsidRDefault="00515B69" w:rsidP="00C77F7C">
      <w:r>
        <w:t xml:space="preserve">Some of the screens : </w:t>
      </w:r>
    </w:p>
    <w:p w:rsidR="00B27651" w:rsidRDefault="00515B69" w:rsidP="00C77F7C">
      <w:pPr>
        <w:rPr>
          <w:noProof/>
          <w:lang w:eastAsia="en-US"/>
        </w:rPr>
      </w:pPr>
      <w:r w:rsidRPr="00515B69">
        <w:rPr>
          <w:noProof/>
          <w:lang w:val="en-IN" w:eastAsia="en-IN"/>
        </w:rPr>
        <w:drawing>
          <wp:inline distT="0" distB="0" distL="0" distR="0">
            <wp:extent cx="4572000" cy="2570495"/>
            <wp:effectExtent l="0" t="0" r="0" b="1270"/>
            <wp:docPr id="1" name="Picture 1" descr="C:\Users\Santhosh kiran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hosh kiran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69" w:rsidRDefault="00515B69" w:rsidP="00C77F7C">
      <w:pPr>
        <w:rPr>
          <w:noProof/>
          <w:lang w:eastAsia="en-US"/>
        </w:rPr>
      </w:pPr>
      <w:r w:rsidRPr="00515B69">
        <w:rPr>
          <w:noProof/>
          <w:lang w:val="en-IN" w:eastAsia="en-IN"/>
        </w:rPr>
        <w:lastRenderedPageBreak/>
        <w:drawing>
          <wp:inline distT="0" distB="0" distL="0" distR="0">
            <wp:extent cx="4572000" cy="2570495"/>
            <wp:effectExtent l="0" t="0" r="0" b="1270"/>
            <wp:docPr id="2" name="Picture 2" descr="C:\Users\Santhosh kiran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thosh kiran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69" w:rsidRDefault="00F46DDB" w:rsidP="00C77F7C">
      <w:pPr>
        <w:rPr>
          <w:noProof/>
          <w:lang w:eastAsia="en-US"/>
        </w:rPr>
      </w:pPr>
      <w:r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6pt;height:202.75pt">
            <v:imagedata r:id="rId24" o:title="Screenshot (68)"/>
          </v:shape>
        </w:pict>
      </w:r>
      <w:r>
        <w:rPr>
          <w:noProof/>
          <w:lang w:eastAsia="en-US"/>
        </w:rPr>
        <w:pict>
          <v:shape id="_x0000_i1026" type="#_x0000_t75" style="width:359.6pt;height:202.75pt">
            <v:imagedata r:id="rId25" o:title="Screenshot (71)"/>
          </v:shape>
        </w:pict>
      </w:r>
      <w:r>
        <w:rPr>
          <w:noProof/>
          <w:lang w:eastAsia="en-US"/>
        </w:rPr>
        <w:lastRenderedPageBreak/>
        <w:pict>
          <v:shape id="_x0000_i1027" type="#_x0000_t75" style="width:359.6pt;height:202.75pt">
            <v:imagedata r:id="rId26" o:title="Screenshot (73)"/>
          </v:shape>
        </w:pict>
      </w:r>
      <w:r>
        <w:rPr>
          <w:noProof/>
          <w:lang w:eastAsia="en-US"/>
        </w:rPr>
        <w:pict>
          <v:shape id="_x0000_i1028" type="#_x0000_t75" style="width:359.6pt;height:202.75pt">
            <v:imagedata r:id="rId27" o:title="Screenshot (72)"/>
          </v:shape>
        </w:pict>
      </w:r>
      <w:r>
        <w:rPr>
          <w:noProof/>
          <w:lang w:eastAsia="en-US"/>
        </w:rPr>
        <w:pict>
          <v:shape id="_x0000_i1029" type="#_x0000_t75" style="width:359.6pt;height:202.75pt">
            <v:imagedata r:id="rId28" o:title="Screenshot (69)"/>
          </v:shape>
        </w:pict>
      </w:r>
      <w:r>
        <w:rPr>
          <w:noProof/>
          <w:lang w:eastAsia="en-US"/>
        </w:rPr>
        <w:lastRenderedPageBreak/>
        <w:pict>
          <v:shape id="_x0000_i1030" type="#_x0000_t75" style="width:359.6pt;height:202.75pt">
            <v:imagedata r:id="rId29" o:title="Screenshot (74)"/>
          </v:shape>
        </w:pict>
      </w:r>
      <w:r>
        <w:rPr>
          <w:noProof/>
          <w:lang w:eastAsia="en-US"/>
        </w:rPr>
        <w:pict>
          <v:shape id="_x0000_i1031" type="#_x0000_t75" style="width:359.6pt;height:202.75pt">
            <v:imagedata r:id="rId29" o:title="Screenshot (74)"/>
          </v:shape>
        </w:pict>
      </w:r>
      <w:r>
        <w:rPr>
          <w:noProof/>
          <w:lang w:eastAsia="en-US"/>
        </w:rPr>
        <w:pict>
          <v:shape id="_x0000_i1032" type="#_x0000_t75" style="width:359.6pt;height:202.75pt">
            <v:imagedata r:id="rId30" o:title="Screenshot (66)"/>
          </v:shape>
        </w:pict>
      </w:r>
      <w:r w:rsidR="00515B69" w:rsidRPr="00515B69">
        <w:rPr>
          <w:noProof/>
          <w:lang w:val="en-IN" w:eastAsia="en-IN"/>
        </w:rPr>
        <w:lastRenderedPageBreak/>
        <w:drawing>
          <wp:inline distT="0" distB="0" distL="0" distR="0">
            <wp:extent cx="4572000" cy="2570495"/>
            <wp:effectExtent l="0" t="0" r="0" b="1270"/>
            <wp:docPr id="4" name="Picture 4" descr="C:\Users\Santhosh kiran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thosh kiran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pict>
          <v:shape id="_x0000_i1033" type="#_x0000_t75" style="width:359.6pt;height:202.75pt">
            <v:imagedata r:id="rId32" o:title="Screenshot (75)"/>
          </v:shape>
        </w:pict>
      </w:r>
    </w:p>
    <w:p w:rsidR="00D56187" w:rsidRDefault="00F46DDB" w:rsidP="00C77F7C">
      <w:r>
        <w:rPr>
          <w:noProof/>
          <w:lang w:val="en-IN" w:eastAsia="en-IN"/>
        </w:rPr>
        <w:lastRenderedPageBreak/>
        <w:pict>
          <v:shape id="_x0000_i1034" type="#_x0000_t75" style="width:359.6pt;height:202.75pt">
            <v:imagedata r:id="rId33" o:title="Screenshot (65)"/>
          </v:shape>
        </w:pict>
      </w:r>
      <w:r>
        <w:rPr>
          <w:noProof/>
          <w:lang w:val="en-IN" w:eastAsia="en-IN"/>
        </w:rPr>
        <w:pict>
          <v:shape id="_x0000_i1035" type="#_x0000_t75" style="width:359.6pt;height:202.75pt">
            <v:imagedata r:id="rId30" o:title="Screenshot (66)"/>
          </v:shape>
        </w:pict>
      </w:r>
      <w:r>
        <w:rPr>
          <w:noProof/>
          <w:lang w:val="en-IN" w:eastAsia="en-IN"/>
        </w:rPr>
        <w:lastRenderedPageBreak/>
        <w:pict>
          <v:shape id="_x0000_i1036" type="#_x0000_t75" style="width:359.6pt;height:202.75pt">
            <v:imagedata r:id="rId34" o:title="Screenshot (64)"/>
          </v:shape>
        </w:pict>
      </w:r>
      <w:r>
        <w:rPr>
          <w:noProof/>
          <w:lang w:val="en-IN" w:eastAsia="en-IN"/>
        </w:rPr>
        <w:pict>
          <v:shape id="_x0000_i1037" type="#_x0000_t75" style="width:359.6pt;height:202.75pt">
            <v:imagedata r:id="rId35" o:title="Screenshot (63)"/>
          </v:shape>
        </w:pict>
      </w:r>
    </w:p>
    <w:sectPr w:rsidR="00D56187">
      <w:footerReference w:type="default" r:id="rId36"/>
      <w:pgSz w:w="12240" w:h="15840"/>
      <w:pgMar w:top="1440" w:right="3600" w:bottom="180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5ED1" w:rsidRDefault="00225ED1">
      <w:pPr>
        <w:spacing w:line="240" w:lineRule="auto"/>
      </w:pPr>
      <w:r>
        <w:separator/>
      </w:r>
    </w:p>
  </w:endnote>
  <w:endnote w:type="continuationSeparator" w:id="0">
    <w:p w:rsidR="00225ED1" w:rsidRDefault="00225E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4874" w:rsidRDefault="00E93A4C">
    <w:pPr>
      <w:pStyle w:val="Footer"/>
    </w:pPr>
    <w:r>
      <w:rPr>
        <w:noProof/>
        <w:lang w:val="en-IN" w:eastAsia="en-IN"/>
      </w:rPr>
      <mc:AlternateContent>
        <mc:Choice Requires="wps">
          <w:drawing>
            <wp:inline distT="0" distB="0" distL="0" distR="0">
              <wp:extent cx="347472" cy="347472"/>
              <wp:effectExtent l="0" t="0" r="0" b="0"/>
              <wp:docPr id="5" name="Oval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347472" cy="347472"/>
                      </a:xfrm>
                      <a:prstGeom prst="ellipse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674874" w:rsidRDefault="00E93A4C">
                          <w:pPr>
                            <w:pStyle w:val="BodyText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  \* MERGEFORMAT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F46DDB">
                            <w:rPr>
                              <w:rStyle w:val="PageNumber"/>
                              <w:noProof/>
                            </w:rPr>
                            <w:t>8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id="Oval 5" o:spid="_x0000_s1030" style="width:27.35pt;height:2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" fillcolor="#f9b639 [3207]" stroked="f" strokeweight="1pt">
              <v:stroke joinstyle="miter"/>
              <v:path arrowok="t"/>
              <o:lock v:ext="edit" aspectratio="t"/>
              <v:textbox inset="0,0,0,0">
                <w:txbxContent>
                  <w:p w:rsidR="00674874" w:rsidRDefault="00E93A4C">
                    <w:pPr>
                      <w:pStyle w:val="BodyText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  \* MERGEFORMAT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F46DDB">
                      <w:rPr>
                        <w:rStyle w:val="PageNumber"/>
                        <w:noProof/>
                      </w:rPr>
                      <w:t>8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5ED1" w:rsidRDefault="00225ED1">
      <w:pPr>
        <w:spacing w:line="240" w:lineRule="auto"/>
      </w:pPr>
      <w:r>
        <w:separator/>
      </w:r>
    </w:p>
  </w:footnote>
  <w:footnote w:type="continuationSeparator" w:id="0">
    <w:p w:rsidR="00225ED1" w:rsidRDefault="00225ED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58DAF7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2">
    <w:nsid w:val="3D436D62"/>
    <w:multiLevelType w:val="hybridMultilevel"/>
    <w:tmpl w:val="14BE3DDE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07F"/>
    <w:rsid w:val="00103DFA"/>
    <w:rsid w:val="001552B4"/>
    <w:rsid w:val="00225ED1"/>
    <w:rsid w:val="0023449C"/>
    <w:rsid w:val="002468AE"/>
    <w:rsid w:val="002C3076"/>
    <w:rsid w:val="0030679E"/>
    <w:rsid w:val="00515B69"/>
    <w:rsid w:val="00547DF2"/>
    <w:rsid w:val="005829AA"/>
    <w:rsid w:val="0063407F"/>
    <w:rsid w:val="00674874"/>
    <w:rsid w:val="00785F58"/>
    <w:rsid w:val="008118DA"/>
    <w:rsid w:val="008735A7"/>
    <w:rsid w:val="008737A5"/>
    <w:rsid w:val="008D18FD"/>
    <w:rsid w:val="009F4B12"/>
    <w:rsid w:val="00A0728A"/>
    <w:rsid w:val="00AA0DA7"/>
    <w:rsid w:val="00B27651"/>
    <w:rsid w:val="00B539BE"/>
    <w:rsid w:val="00C069E8"/>
    <w:rsid w:val="00C5609E"/>
    <w:rsid w:val="00C77F7C"/>
    <w:rsid w:val="00D56187"/>
    <w:rsid w:val="00DB6DAA"/>
    <w:rsid w:val="00DD5877"/>
    <w:rsid w:val="00E0695A"/>
    <w:rsid w:val="00E57FE3"/>
    <w:rsid w:val="00E93A4C"/>
    <w:rsid w:val="00EE70A4"/>
    <w:rsid w:val="00F46DDB"/>
    <w:rsid w:val="00F57DF8"/>
    <w:rsid w:val="00F612FA"/>
    <w:rsid w:val="00F61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838E89-A9E9-4624-9504-BBE898AD7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000000" w:themeColor="text1"/>
        <w:lang w:val="en-US" w:eastAsia="ja-JP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60" w:line="240" w:lineRule="auto"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40" w:after="240" w:line="240" w:lineRule="auto"/>
      <w:outlineLvl w:val="1"/>
    </w:pPr>
    <w:rPr>
      <w:cap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40" w:after="60" w:line="240" w:lineRule="auto"/>
      <w:outlineLvl w:val="2"/>
    </w:pPr>
    <w:rPr>
      <w:caps/>
      <w:color w:val="5A1E34" w:themeColor="accent1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line="240" w:lineRule="auto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qFormat/>
    <w:pPr>
      <w:spacing w:before="0" w:line="300" w:lineRule="auto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pPr>
      <w:spacing w:before="0" w:line="240" w:lineRule="auto"/>
      <w:jc w:val="center"/>
    </w:pPr>
    <w:rPr>
      <w:color w:val="FFFFFF" w:themeColor="background1"/>
    </w:rPr>
  </w:style>
  <w:style w:type="character" w:customStyle="1" w:styleId="BodyTextChar">
    <w:name w:val="Body Text Char"/>
    <w:basedOn w:val="DefaultParagraphFont"/>
    <w:link w:val="BodyText"/>
    <w:uiPriority w:val="99"/>
    <w:rPr>
      <w:color w:val="FFFFFF" w:themeColor="background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before="0" w:line="240" w:lineRule="auto"/>
      <w:ind w:left="-720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ageNumber">
    <w:name w:val="page number"/>
    <w:basedOn w:val="DefaultParagraphFont"/>
    <w:uiPriority w:val="99"/>
    <w:unhideWhenUsed/>
    <w:rPr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b/>
      <w:bCs/>
      <w:caps/>
      <w:color w:val="FFFFFF" w:themeColor="background1"/>
      <w:sz w:val="22"/>
      <w:szCs w:val="22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1"/>
    <w:rPr>
      <w:caps/>
      <w:sz w:val="22"/>
      <w:szCs w:val="22"/>
      <w:shd w:val="clear" w:color="auto" w:fill="F1D7E0" w:themeFill="accent2"/>
    </w:rPr>
  </w:style>
  <w:style w:type="paragraph" w:styleId="ListBullet">
    <w:name w:val="List Bullet"/>
    <w:basedOn w:val="Normal"/>
    <w:uiPriority w:val="1"/>
    <w:qFormat/>
    <w:pPr>
      <w:numPr>
        <w:numId w:val="1"/>
      </w:numPr>
      <w:spacing w:before="120" w:line="264" w:lineRule="auto"/>
    </w:pPr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1"/>
    <w:rPr>
      <w:caps/>
      <w:color w:val="5A1E34" w:themeColor="accent1" w:themeShade="80"/>
      <w:sz w:val="22"/>
      <w:szCs w:val="22"/>
    </w:rPr>
  </w:style>
  <w:style w:type="paragraph" w:styleId="Quote">
    <w:name w:val="Quote"/>
    <w:basedOn w:val="Normal"/>
    <w:next w:val="Normal"/>
    <w:link w:val="QuoteChar"/>
    <w:uiPriority w:val="2"/>
    <w:qFormat/>
    <w:pPr>
      <w:pBdr>
        <w:top w:val="single" w:sz="8" w:space="8" w:color="A93B61" w:themeColor="accent2" w:themeShade="80"/>
        <w:left w:val="single" w:sz="8" w:space="8" w:color="A93B61" w:themeColor="accent2" w:themeShade="80"/>
      </w:pBdr>
      <w:spacing w:after="80"/>
      <w:ind w:left="1440" w:right="1440"/>
    </w:pPr>
    <w:rPr>
      <w:i/>
      <w:iCs/>
      <w:color w:val="A93B61" w:themeColor="accent2" w:themeShade="80"/>
    </w:rPr>
  </w:style>
  <w:style w:type="character" w:customStyle="1" w:styleId="QuoteChar">
    <w:name w:val="Quote Char"/>
    <w:basedOn w:val="DefaultParagraphFont"/>
    <w:link w:val="Quote"/>
    <w:uiPriority w:val="2"/>
    <w:rPr>
      <w:i/>
      <w:iCs/>
      <w:color w:val="A93B61" w:themeColor="accent2" w:themeShade="80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24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40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407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3407F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63407F"/>
    <w:rPr>
      <w:color w:val="872D4E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3407F"/>
    <w:rPr>
      <w:color w:val="7F7F7F" w:themeColor="followed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C56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9EB65377A244C94ADFD7D33322A73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D00151-F8BD-435A-9560-A42B34EBDDC3}"/>
      </w:docPartPr>
      <w:docPartBody>
        <w:p w:rsidR="00D45492" w:rsidRDefault="00C10A6B">
          <w:pPr>
            <w:pStyle w:val="99EB65377A244C94ADFD7D33322A73E7"/>
          </w:pPr>
          <w:r>
            <w:t>[Your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A6B"/>
    <w:rsid w:val="00043BD8"/>
    <w:rsid w:val="004D407F"/>
    <w:rsid w:val="00C10A6B"/>
    <w:rsid w:val="00D45492"/>
    <w:rsid w:val="00DA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EB65377A244C94ADFD7D33322A73E7">
    <w:name w:val="99EB65377A244C94ADFD7D33322A73E7"/>
  </w:style>
  <w:style w:type="paragraph" w:customStyle="1" w:styleId="3DF17F09D31E40E5B6CC60E8E2A7816E">
    <w:name w:val="3DF17F09D31E40E5B6CC60E8E2A7816E"/>
  </w:style>
  <w:style w:type="paragraph" w:customStyle="1" w:styleId="E16A914F33614549A3D42DC7DC005EC1">
    <w:name w:val="E16A914F33614549A3D42DC7DC005E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11C1C-AA2B-4137-88AA-36173289C1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AFFFAD-1753-49BA-8F7C-1B5CC85E9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286</TotalTime>
  <Pages>1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registration system </dc:title>
  <dc:creator>ABDULLAH ALSHEREY</dc:creator>
  <cp:keywords/>
  <cp:lastModifiedBy>santhosh kiran</cp:lastModifiedBy>
  <cp:revision>21</cp:revision>
  <cp:lastPrinted>2012-09-04T22:21:00Z</cp:lastPrinted>
  <dcterms:created xsi:type="dcterms:W3CDTF">2014-04-26T11:39:00Z</dcterms:created>
  <dcterms:modified xsi:type="dcterms:W3CDTF">2014-04-26T21:34:00Z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TC034441779991</vt:lpwstr>
  </property>
</Properties>
</file>